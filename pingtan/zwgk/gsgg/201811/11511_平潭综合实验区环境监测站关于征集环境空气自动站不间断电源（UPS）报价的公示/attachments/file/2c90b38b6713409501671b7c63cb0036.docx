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1BF" w:rsidRPr="009A0855" w:rsidRDefault="00E941BF" w:rsidP="009A0855">
      <w:pPr>
        <w:jc w:val="center"/>
        <w:rPr>
          <w:rFonts w:ascii="仿宋_GB2312" w:eastAsia="仿宋_GB2312"/>
          <w:sz w:val="32"/>
          <w:szCs w:val="32"/>
        </w:rPr>
      </w:pPr>
      <w:bookmarkStart w:id="0" w:name="OLE_LINK1"/>
      <w:r w:rsidRPr="009A0855">
        <w:rPr>
          <w:rFonts w:ascii="仿宋_GB2312" w:eastAsia="仿宋_GB2312" w:hint="eastAsia"/>
          <w:sz w:val="32"/>
          <w:szCs w:val="32"/>
        </w:rPr>
        <w:t>不间断电源（</w:t>
      </w:r>
      <w:r w:rsidRPr="009A0855">
        <w:rPr>
          <w:rFonts w:ascii="仿宋_GB2312" w:eastAsia="仿宋_GB2312"/>
          <w:sz w:val="32"/>
          <w:szCs w:val="32"/>
        </w:rPr>
        <w:t>UPS</w:t>
      </w:r>
      <w:r w:rsidRPr="009A0855">
        <w:rPr>
          <w:rFonts w:ascii="仿宋_GB2312" w:eastAsia="仿宋_GB2312" w:hint="eastAsia"/>
          <w:sz w:val="32"/>
          <w:szCs w:val="32"/>
        </w:rPr>
        <w:t>）技术参数</w:t>
      </w:r>
    </w:p>
    <w:bookmarkEnd w:id="0"/>
    <w:p w:rsidR="00E941BF" w:rsidRPr="00246F74" w:rsidRDefault="00E941BF"/>
    <w:p w:rsidR="00E941BF" w:rsidRPr="005D7A31" w:rsidRDefault="00E941B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4pt;margin-top:.8pt;width:532.5pt;height:453.35pt;z-index:251658240">
            <v:imagedata r:id="rId6" o:title=""/>
          </v:shape>
          <o:OLEObject Type="Embed" ProgID="Excel.Sheet.12" ShapeID="_x0000_s1026" DrawAspect="Content" ObjectID="_1603888322" r:id="rId7"/>
        </w:pict>
      </w:r>
    </w:p>
    <w:sectPr w:rsidR="00E941BF" w:rsidRPr="005D7A31" w:rsidSect="00246F74"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1BF" w:rsidRDefault="00E941BF" w:rsidP="007F66E2">
      <w:r>
        <w:separator/>
      </w:r>
    </w:p>
  </w:endnote>
  <w:endnote w:type="continuationSeparator" w:id="0">
    <w:p w:rsidR="00E941BF" w:rsidRDefault="00E941BF" w:rsidP="007F66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1BF" w:rsidRDefault="00E941BF" w:rsidP="007F66E2">
      <w:r>
        <w:separator/>
      </w:r>
    </w:p>
  </w:footnote>
  <w:footnote w:type="continuationSeparator" w:id="0">
    <w:p w:rsidR="00E941BF" w:rsidRDefault="00E941BF" w:rsidP="007F66E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F66E2"/>
    <w:rsid w:val="00023D64"/>
    <w:rsid w:val="000333D3"/>
    <w:rsid w:val="00051C14"/>
    <w:rsid w:val="00073E64"/>
    <w:rsid w:val="000A443F"/>
    <w:rsid w:val="000B4C9F"/>
    <w:rsid w:val="000D2D92"/>
    <w:rsid w:val="0010592B"/>
    <w:rsid w:val="0013019D"/>
    <w:rsid w:val="00246F74"/>
    <w:rsid w:val="0028410A"/>
    <w:rsid w:val="002B034E"/>
    <w:rsid w:val="002B31B1"/>
    <w:rsid w:val="0032647B"/>
    <w:rsid w:val="0038776E"/>
    <w:rsid w:val="003A46C0"/>
    <w:rsid w:val="003C0C3A"/>
    <w:rsid w:val="00426E98"/>
    <w:rsid w:val="00443E34"/>
    <w:rsid w:val="004B3C86"/>
    <w:rsid w:val="004C6AF2"/>
    <w:rsid w:val="004D686E"/>
    <w:rsid w:val="00514541"/>
    <w:rsid w:val="00581AFF"/>
    <w:rsid w:val="005D7A31"/>
    <w:rsid w:val="005E37B2"/>
    <w:rsid w:val="00631B14"/>
    <w:rsid w:val="006B065A"/>
    <w:rsid w:val="006C30A4"/>
    <w:rsid w:val="00712F81"/>
    <w:rsid w:val="00740AFF"/>
    <w:rsid w:val="0075512D"/>
    <w:rsid w:val="00781046"/>
    <w:rsid w:val="007D7D1C"/>
    <w:rsid w:val="007F66E2"/>
    <w:rsid w:val="008405A2"/>
    <w:rsid w:val="00897860"/>
    <w:rsid w:val="00906DD0"/>
    <w:rsid w:val="009075C0"/>
    <w:rsid w:val="00961C05"/>
    <w:rsid w:val="00974013"/>
    <w:rsid w:val="009A0855"/>
    <w:rsid w:val="009F53C9"/>
    <w:rsid w:val="00A4621A"/>
    <w:rsid w:val="00A7230B"/>
    <w:rsid w:val="00AE4BB6"/>
    <w:rsid w:val="00BF58AB"/>
    <w:rsid w:val="00C643C1"/>
    <w:rsid w:val="00CB24E5"/>
    <w:rsid w:val="00E8085D"/>
    <w:rsid w:val="00E941BF"/>
    <w:rsid w:val="00F33DF6"/>
    <w:rsid w:val="00F76B24"/>
    <w:rsid w:val="00FF062C"/>
    <w:rsid w:val="00FF5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86E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F66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F66E2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7F66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F66E2"/>
    <w:rPr>
      <w:rFonts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uiPriority w:val="99"/>
    <w:rsid w:val="007F66E2"/>
    <w:rPr>
      <w:rFonts w:cs="Times New Roman"/>
    </w:rPr>
  </w:style>
  <w:style w:type="paragraph" w:styleId="Date">
    <w:name w:val="Date"/>
    <w:basedOn w:val="Normal"/>
    <w:next w:val="Normal"/>
    <w:link w:val="DateChar"/>
    <w:uiPriority w:val="99"/>
    <w:semiHidden/>
    <w:rsid w:val="000D2D92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locked/>
    <w:rsid w:val="000D2D92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645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Office_Excel____11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1</Pages>
  <Words>2</Words>
  <Characters>16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不间断电源（UPS）技术参数</dc:title>
  <dc:subject/>
  <dc:creator>PC</dc:creator>
  <cp:keywords/>
  <dc:description/>
  <cp:lastModifiedBy>Windows 用户</cp:lastModifiedBy>
  <cp:revision>2</cp:revision>
  <cp:lastPrinted>2018-05-30T09:15:00Z</cp:lastPrinted>
  <dcterms:created xsi:type="dcterms:W3CDTF">2018-11-16T07:46:00Z</dcterms:created>
  <dcterms:modified xsi:type="dcterms:W3CDTF">2018-11-16T07:46:00Z</dcterms:modified>
</cp:coreProperties>
</file>